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582F8E" w:rsidRDefault="00F36C28">
      <w:r w:rsidRPr="00582F8E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28B91E9D" w:rsidR="00F36C28" w:rsidRPr="00582F8E" w:rsidRDefault="00D10992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82F8E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Relationship Between Arrays and Pointers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28B91E9D" w:rsidR="00F36C28" w:rsidRPr="00582F8E" w:rsidRDefault="00D10992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82F8E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Relationship Between Arrays and Pointers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546C4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582F8E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582F8E" w:rsidRDefault="0002090B" w:rsidP="0002090B"/>
    <w:p w14:paraId="12793E5D" w14:textId="3C0C8FA1" w:rsidR="0002090B" w:rsidRPr="00582F8E" w:rsidRDefault="0002090B" w:rsidP="0002090B"/>
    <w:p w14:paraId="2E6C3B53" w14:textId="20E1E2DE" w:rsidR="0002090B" w:rsidRPr="00582F8E" w:rsidRDefault="005C609C" w:rsidP="0002090B">
      <w:r w:rsidRPr="00582F8E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6A43FB22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582F8E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7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89+GQ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" filled="f" stroked="f" strokeweight=".5pt">
                <v:textbox>
                  <w:txbxContent>
                    <w:p w14:paraId="709617FF" w14:textId="4336A328" w:rsidR="00460214" w:rsidRPr="00582F8E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 w:rsidRPr="00582F8E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622FDAB1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371" cy="5802085"/>
                <wp:effectExtent l="0" t="0" r="16510" b="27305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71" cy="58020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Pr="00582F8E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</w:p>
                          <w:p w14:paraId="7A1FC157" w14:textId="4BF9693B" w:rsidR="00460214" w:rsidRDefault="00582F8E" w:rsidP="00582F8E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 w:rsidRPr="00582F8E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 xml:space="preserve">The value of an array </w:t>
                            </w:r>
                            <w:r w:rsidRPr="00582F8E"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</w:rPr>
                              <w:t>name</w:t>
                            </w:r>
                            <w:r w:rsidRPr="00582F8E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 xml:space="preserve"> is the address of the </w:t>
                            </w:r>
                            <w:r w:rsidRPr="00582F8E">
                              <w:rPr>
                                <w:rFonts w:ascii="Montserrat Medium" w:hAnsi="Montserrat Medium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first </w:t>
                            </w:r>
                            <w:r w:rsidRPr="00582F8E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element in</w:t>
                            </w:r>
                            <w:r w:rsidR="005C609C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side</w:t>
                            </w:r>
                            <w:r w:rsidRPr="00582F8E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 xml:space="preserve"> the array.</w:t>
                            </w:r>
                          </w:p>
                          <w:p w14:paraId="108CCEB5" w14:textId="24452D9F" w:rsidR="00582F8E" w:rsidRDefault="00582F8E" w:rsidP="00582F8E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 xml:space="preserve">The value of a pointer variable </w:t>
                            </w:r>
                            <w:r w:rsidR="005C609C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that points to an array will be the address of the first element of that array</w:t>
                            </w:r>
                          </w:p>
                          <w:p w14:paraId="7C46EB42" w14:textId="42ECDE07" w:rsidR="00582F8E" w:rsidRPr="00FE0E7F" w:rsidRDefault="00FE0E7F" w:rsidP="00FE0E7F">
                            <w:pPr>
                              <w:ind w:left="360"/>
                              <w:jc w:val="center"/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637205" wp14:editId="49790620">
                                  <wp:extent cx="2830286" cy="1501981"/>
                                  <wp:effectExtent l="0" t="0" r="8255" b="3175"/>
                                  <wp:docPr id="64387780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387780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0553" cy="15127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730970" w14:textId="32CB0154" w:rsidR="00582F8E" w:rsidRDefault="00FE0E7F" w:rsidP="00460214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 xml:space="preserve">You can use a </w:t>
                            </w:r>
                            <w:r w:rsidR="005C609C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pointer as an array when you want to iterate through an array.</w:t>
                            </w:r>
                          </w:p>
                          <w:p w14:paraId="3702714C" w14:textId="41E93E47" w:rsidR="005C609C" w:rsidRPr="00582F8E" w:rsidRDefault="005C609C" w:rsidP="005C609C">
                            <w:pPr>
                              <w:jc w:val="center"/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0709A1" wp14:editId="2C759936">
                                  <wp:extent cx="5094514" cy="1776277"/>
                                  <wp:effectExtent l="0" t="0" r="0" b="0"/>
                                  <wp:docPr id="1117033513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7033513" name=""/>
                                          <pic:cNvPicPr/>
                                        </pic:nvPicPr>
                                        <pic:blipFill rotWithShape="1">
                                          <a:blip r:embed="rId8"/>
                                          <a:srcRect l="2629" t="5383" r="2203" b="-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13548" cy="17829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8" type="#_x0000_t202" style="position:absolute;margin-left:388.5pt;margin-top:5.1pt;width:439.7pt;height:456.8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" filled="f" strokecolor="#a02b93 [3208]">
                <v:stroke joinstyle="round"/>
                <v:textbox>
                  <w:txbxContent>
                    <w:p w14:paraId="0F7153BE" w14:textId="77777777" w:rsidR="00F36C28" w:rsidRPr="00582F8E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</w:p>
                    <w:p w14:paraId="7A1FC157" w14:textId="4BF9693B" w:rsidR="00460214" w:rsidRDefault="00582F8E" w:rsidP="00582F8E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 w:rsidRPr="00582F8E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 xml:space="preserve">The value of an array </w:t>
                      </w:r>
                      <w:r w:rsidRPr="00582F8E"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</w:rPr>
                        <w:t>name</w:t>
                      </w:r>
                      <w:r w:rsidRPr="00582F8E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 xml:space="preserve"> is the address of the </w:t>
                      </w:r>
                      <w:r w:rsidRPr="00582F8E">
                        <w:rPr>
                          <w:rFonts w:ascii="Montserrat Medium" w:hAnsi="Montserrat Medium"/>
                          <w:b/>
                          <w:bCs/>
                          <w:sz w:val="28"/>
                          <w:szCs w:val="28"/>
                        </w:rPr>
                        <w:t xml:space="preserve">first </w:t>
                      </w:r>
                      <w:r w:rsidRPr="00582F8E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element in</w:t>
                      </w:r>
                      <w:r w:rsidR="005C609C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side</w:t>
                      </w:r>
                      <w:r w:rsidRPr="00582F8E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 xml:space="preserve"> the array.</w:t>
                      </w:r>
                    </w:p>
                    <w:p w14:paraId="108CCEB5" w14:textId="24452D9F" w:rsidR="00582F8E" w:rsidRDefault="00582F8E" w:rsidP="00582F8E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 xml:space="preserve">The value of a pointer variable </w:t>
                      </w:r>
                      <w:r w:rsidR="005C609C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that points to an array will be the address of the first element of that array</w:t>
                      </w:r>
                    </w:p>
                    <w:p w14:paraId="7C46EB42" w14:textId="42ECDE07" w:rsidR="00582F8E" w:rsidRPr="00FE0E7F" w:rsidRDefault="00FE0E7F" w:rsidP="00FE0E7F">
                      <w:pPr>
                        <w:ind w:left="360"/>
                        <w:jc w:val="center"/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637205" wp14:editId="49790620">
                            <wp:extent cx="2830286" cy="1501981"/>
                            <wp:effectExtent l="0" t="0" r="8255" b="3175"/>
                            <wp:docPr id="64387780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387780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0553" cy="15127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730970" w14:textId="32CB0154" w:rsidR="00582F8E" w:rsidRDefault="00FE0E7F" w:rsidP="00460214">
                      <w:p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 xml:space="preserve">You can use a </w:t>
                      </w:r>
                      <w:r w:rsidR="005C609C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pointer as an array when you want to iterate through an array.</w:t>
                      </w:r>
                    </w:p>
                    <w:p w14:paraId="3702714C" w14:textId="41E93E47" w:rsidR="005C609C" w:rsidRPr="00582F8E" w:rsidRDefault="005C609C" w:rsidP="005C609C">
                      <w:pPr>
                        <w:jc w:val="center"/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C0709A1" wp14:editId="2C759936">
                            <wp:extent cx="5094514" cy="1776277"/>
                            <wp:effectExtent l="0" t="0" r="0" b="0"/>
                            <wp:docPr id="1117033513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7033513" name=""/>
                                    <pic:cNvPicPr/>
                                  </pic:nvPicPr>
                                  <pic:blipFill rotWithShape="1">
                                    <a:blip r:embed="rId8"/>
                                    <a:srcRect l="2629" t="5383" r="2203" b="-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13548" cy="17829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832AD5" w14:textId="5C50BFFB" w:rsidR="0002090B" w:rsidRPr="000A72AA" w:rsidRDefault="00460214" w:rsidP="0002090B">
      <w:pPr>
        <w:tabs>
          <w:tab w:val="left" w:pos="3756"/>
        </w:tabs>
        <w:rPr>
          <w:lang w:val="en-CA"/>
        </w:rPr>
      </w:pPr>
      <w:r w:rsidRPr="00582F8E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05365" wp14:editId="69101942">
                <wp:simplePos x="0" y="0"/>
                <wp:positionH relativeFrom="column">
                  <wp:posOffset>18415</wp:posOffset>
                </wp:positionH>
                <wp:positionV relativeFrom="paragraph">
                  <wp:posOffset>5756184</wp:posOffset>
                </wp:positionV>
                <wp:extent cx="1883229" cy="511628"/>
                <wp:effectExtent l="0" t="0" r="0" b="3175"/>
                <wp:wrapNone/>
                <wp:docPr id="203655930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31854" w14:textId="479941B4" w:rsidR="00460214" w:rsidRPr="00582F8E" w:rsidRDefault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KEY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05365" id="_x0000_s1029" type="#_x0000_t202" style="position:absolute;margin-left:1.45pt;margin-top:453.25pt;width:148.3pt;height:40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" filled="f" stroked="f" strokeweight=".5pt">
                <v:textbox>
                  <w:txbxContent>
                    <w:p w14:paraId="43831854" w14:textId="479941B4" w:rsidR="00460214" w:rsidRPr="00582F8E" w:rsidRDefault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KEY POINTS</w:t>
                      </w:r>
                    </w:p>
                  </w:txbxContent>
                </v:textbox>
              </v:shape>
            </w:pict>
          </mc:Fallback>
        </mc:AlternateContent>
      </w:r>
      <w:r w:rsidRPr="00582F8E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0784A" wp14:editId="17491DDE">
                <wp:simplePos x="0" y="0"/>
                <wp:positionH relativeFrom="margin">
                  <wp:align>right</wp:align>
                </wp:positionH>
                <wp:positionV relativeFrom="paragraph">
                  <wp:posOffset>5549265</wp:posOffset>
                </wp:positionV>
                <wp:extent cx="5608320" cy="121920"/>
                <wp:effectExtent l="0" t="0" r="11430" b="11430"/>
                <wp:wrapNone/>
                <wp:docPr id="13458712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0A9F2" id="Rectángulo 2" o:spid="_x0000_s1026" style="position:absolute;margin-left:390.4pt;margin-top:436.95pt;width:441.6pt;height:9.6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  <w:r w:rsidRPr="00582F8E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21A3F" wp14:editId="6C121464">
                <wp:simplePos x="0" y="0"/>
                <wp:positionH relativeFrom="margin">
                  <wp:align>right</wp:align>
                </wp:positionH>
                <wp:positionV relativeFrom="paragraph">
                  <wp:posOffset>5724253</wp:posOffset>
                </wp:positionV>
                <wp:extent cx="5608320" cy="1545771"/>
                <wp:effectExtent l="0" t="0" r="11430" b="16510"/>
                <wp:wrapNone/>
                <wp:docPr id="21205741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320" cy="154577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FE5433" w14:textId="4F2AC7F8" w:rsidR="00460214" w:rsidRPr="00582F8E" w:rsidRDefault="00460214">
                            <w:pPr>
                              <w:rPr>
                                <w:rFonts w:ascii="Montserrat Medium" w:hAnsi="Montserrat Medium"/>
                              </w:rPr>
                            </w:pPr>
                          </w:p>
                          <w:p w14:paraId="11E45ECA" w14:textId="171F7057" w:rsidR="00460214" w:rsidRPr="00582F8E" w:rsidRDefault="005C609C" w:rsidP="00460214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This is important because when we allocate arrays dynamically on the heap, we have to be able to walk through to them</w:t>
                            </w:r>
                            <w:r w:rsidR="009F1BC9">
                              <w:rPr>
                                <w:rFonts w:ascii="Montserrat Medium" w:hAnsi="Montserrat Medium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21A3F" id="Cuadro de texto 6" o:spid="_x0000_s1030" type="#_x0000_t202" style="position:absolute;margin-left:390.4pt;margin-top:450.75pt;width:441.6pt;height:121.7pt;z-index:2516623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" filled="f" strokecolor="#e97132 [3205]">
                <v:stroke joinstyle="round"/>
                <v:textbox>
                  <w:txbxContent>
                    <w:p w14:paraId="59FE5433" w14:textId="4F2AC7F8" w:rsidR="00460214" w:rsidRPr="00582F8E" w:rsidRDefault="00460214">
                      <w:pPr>
                        <w:rPr>
                          <w:rFonts w:ascii="Montserrat Medium" w:hAnsi="Montserrat Medium"/>
                        </w:rPr>
                      </w:pPr>
                    </w:p>
                    <w:p w14:paraId="11E45ECA" w14:textId="171F7057" w:rsidR="00460214" w:rsidRPr="00582F8E" w:rsidRDefault="005C609C" w:rsidP="00460214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Montserrat Medium" w:hAnsi="Montserrat Medium"/>
                          <w:sz w:val="28"/>
                          <w:szCs w:val="28"/>
                        </w:rPr>
                      </w:pPr>
                      <w:r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This is important because when we allocate arrays dynamically on the heap, we have to be able to walk through to them</w:t>
                      </w:r>
                      <w:r w:rsidR="009F1BC9">
                        <w:rPr>
                          <w:rFonts w:ascii="Montserrat Medium" w:hAnsi="Montserrat Medium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5CBBF" w14:textId="77777777" w:rsidR="00842077" w:rsidRPr="00582F8E" w:rsidRDefault="00842077" w:rsidP="0002090B">
      <w:pPr>
        <w:spacing w:after="0" w:line="240" w:lineRule="auto"/>
      </w:pPr>
      <w:r w:rsidRPr="00582F8E">
        <w:separator/>
      </w:r>
    </w:p>
  </w:endnote>
  <w:endnote w:type="continuationSeparator" w:id="0">
    <w:p w14:paraId="3D5D83C7" w14:textId="77777777" w:rsidR="00842077" w:rsidRPr="00582F8E" w:rsidRDefault="00842077" w:rsidP="0002090B">
      <w:pPr>
        <w:spacing w:after="0" w:line="240" w:lineRule="auto"/>
      </w:pPr>
      <w:r w:rsidRPr="00582F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AF07" w14:textId="77777777" w:rsidR="00842077" w:rsidRPr="00582F8E" w:rsidRDefault="00842077" w:rsidP="0002090B">
      <w:pPr>
        <w:spacing w:after="0" w:line="240" w:lineRule="auto"/>
      </w:pPr>
      <w:r w:rsidRPr="00582F8E">
        <w:separator/>
      </w:r>
    </w:p>
  </w:footnote>
  <w:footnote w:type="continuationSeparator" w:id="0">
    <w:p w14:paraId="0E7ECB49" w14:textId="77777777" w:rsidR="00842077" w:rsidRPr="00582F8E" w:rsidRDefault="00842077" w:rsidP="0002090B">
      <w:pPr>
        <w:spacing w:after="0" w:line="240" w:lineRule="auto"/>
      </w:pPr>
      <w:r w:rsidRPr="00582F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2"/>
  </w:num>
  <w:num w:numId="2" w16cid:durableId="811406512">
    <w:abstractNumId w:val="0"/>
  </w:num>
  <w:num w:numId="3" w16cid:durableId="1856310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3358F9"/>
    <w:rsid w:val="00460214"/>
    <w:rsid w:val="00582F8E"/>
    <w:rsid w:val="005C609C"/>
    <w:rsid w:val="00842077"/>
    <w:rsid w:val="00920948"/>
    <w:rsid w:val="009F1BC9"/>
    <w:rsid w:val="00BD44A3"/>
    <w:rsid w:val="00C22DA3"/>
    <w:rsid w:val="00D10992"/>
    <w:rsid w:val="00E5640D"/>
    <w:rsid w:val="00F36C28"/>
    <w:rsid w:val="00FE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70AA4958-06D7-4618-800B-EEADA468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relationshipArraysPointers</Template>
  <TotalTime>112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3</cp:revision>
  <dcterms:created xsi:type="dcterms:W3CDTF">2026-05-09T20:22:00Z</dcterms:created>
  <dcterms:modified xsi:type="dcterms:W3CDTF">2026-05-09T22:11:00Z</dcterms:modified>
</cp:coreProperties>
</file>